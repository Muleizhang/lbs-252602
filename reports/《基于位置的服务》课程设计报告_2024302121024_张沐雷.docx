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E982C7" w14:textId="77777777" w:rsidR="00CF0BF9" w:rsidRDefault="00CF0BF9" w:rsidP="00CF0BF9">
      <w:pPr>
        <w:snapToGrid w:val="0"/>
        <w:spacing w:line="480" w:lineRule="auto"/>
        <w:jc w:val="center"/>
        <w:rPr>
          <w:b/>
          <w:sz w:val="52"/>
          <w:szCs w:val="52"/>
        </w:rPr>
      </w:pPr>
    </w:p>
    <w:p w14:paraId="284AFE43" w14:textId="510DF17F" w:rsidR="00CF0BF9" w:rsidRPr="0016677B" w:rsidRDefault="00CF0BF9" w:rsidP="00CF0BF9">
      <w:pPr>
        <w:snapToGrid w:val="0"/>
        <w:spacing w:line="480" w:lineRule="auto"/>
        <w:jc w:val="center"/>
        <w:outlineLvl w:val="0"/>
        <w:rPr>
          <w:b/>
          <w:sz w:val="52"/>
          <w:szCs w:val="52"/>
        </w:rPr>
      </w:pPr>
      <w:r w:rsidRPr="0016677B">
        <w:rPr>
          <w:rFonts w:hint="eastAsia"/>
          <w:b/>
          <w:sz w:val="52"/>
          <w:szCs w:val="52"/>
        </w:rPr>
        <w:t>《</w:t>
      </w:r>
      <w:r w:rsidR="00A17DFA">
        <w:rPr>
          <w:rFonts w:hint="eastAsia"/>
          <w:b/>
          <w:sz w:val="52"/>
          <w:szCs w:val="52"/>
        </w:rPr>
        <w:t>基于位置的服务</w:t>
      </w:r>
      <w:r w:rsidRPr="0016677B">
        <w:rPr>
          <w:rFonts w:hint="eastAsia"/>
          <w:b/>
          <w:sz w:val="52"/>
          <w:szCs w:val="52"/>
        </w:rPr>
        <w:t>》</w:t>
      </w:r>
    </w:p>
    <w:p w14:paraId="60090E61" w14:textId="50A3731F" w:rsidR="00CF0BF9" w:rsidRPr="00302A2C" w:rsidRDefault="00D82542" w:rsidP="00CF0BF9">
      <w:pPr>
        <w:snapToGrid w:val="0"/>
        <w:spacing w:line="480" w:lineRule="auto"/>
        <w:jc w:val="center"/>
        <w:outlineLvl w:val="0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课程设计</w:t>
      </w:r>
      <w:r w:rsidR="0016677B" w:rsidRPr="0016677B">
        <w:rPr>
          <w:rFonts w:hint="eastAsia"/>
          <w:b/>
          <w:sz w:val="52"/>
          <w:szCs w:val="52"/>
        </w:rPr>
        <w:t>报告</w:t>
      </w:r>
      <w:r w:rsidR="00CF0BF9" w:rsidRPr="00302A2C">
        <w:rPr>
          <w:rFonts w:hint="eastAsia"/>
          <w:b/>
          <w:sz w:val="52"/>
          <w:szCs w:val="52"/>
        </w:rPr>
        <w:t xml:space="preserve"> </w:t>
      </w:r>
    </w:p>
    <w:p w14:paraId="0F712B8F" w14:textId="77777777" w:rsidR="00CF0BF9" w:rsidRPr="00E54B21" w:rsidRDefault="00CF0BF9" w:rsidP="00CF0BF9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03A0C347" w14:textId="3A60CD12" w:rsidR="00CF0BF9" w:rsidRDefault="00CF0BF9" w:rsidP="00317866">
      <w:pPr>
        <w:tabs>
          <w:tab w:val="left" w:pos="3666"/>
        </w:tabs>
        <w:snapToGrid w:val="0"/>
        <w:ind w:left="851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</w:t>
      </w:r>
      <w:r w:rsidR="00317866">
        <w:rPr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>:</w:t>
      </w:r>
      <w:r w:rsidR="00317866">
        <w:rPr>
          <w:b/>
          <w:sz w:val="32"/>
          <w:szCs w:val="32"/>
        </w:rPr>
        <w:t xml:space="preserve">  </w:t>
      </w:r>
      <w:r w:rsidR="0038143F">
        <w:rPr>
          <w:rFonts w:hint="eastAsia"/>
          <w:b/>
          <w:sz w:val="32"/>
          <w:szCs w:val="32"/>
          <w:u w:val="single"/>
        </w:rPr>
        <w:t xml:space="preserve"> </w:t>
      </w:r>
      <w:r w:rsidR="00317866">
        <w:rPr>
          <w:b/>
          <w:sz w:val="32"/>
          <w:szCs w:val="32"/>
          <w:u w:val="single"/>
        </w:rPr>
        <w:t xml:space="preserve">  </w:t>
      </w:r>
      <w:r w:rsidR="0038143F">
        <w:rPr>
          <w:b/>
          <w:sz w:val="32"/>
          <w:szCs w:val="32"/>
          <w:u w:val="single"/>
        </w:rPr>
        <w:t xml:space="preserve">             </w:t>
      </w:r>
      <w:r w:rsidR="000E3EB3">
        <w:rPr>
          <w:rFonts w:hint="eastAsia"/>
          <w:b/>
          <w:sz w:val="32"/>
          <w:szCs w:val="32"/>
          <w:u w:val="single"/>
        </w:rPr>
        <w:t xml:space="preserve"> </w:t>
      </w:r>
      <w:r w:rsidR="000E3EB3">
        <w:rPr>
          <w:b/>
          <w:sz w:val="32"/>
          <w:szCs w:val="32"/>
          <w:u w:val="single"/>
        </w:rPr>
        <w:t xml:space="preserve">             </w:t>
      </w:r>
      <w:r>
        <w:rPr>
          <w:rFonts w:hint="eastAsia"/>
          <w:b/>
          <w:sz w:val="32"/>
          <w:szCs w:val="32"/>
          <w:u w:val="single"/>
        </w:rPr>
        <w:t xml:space="preserve"> </w:t>
      </w:r>
    </w:p>
    <w:p w14:paraId="4970225B" w14:textId="77777777" w:rsidR="00CF0BF9" w:rsidRPr="00EE5165" w:rsidRDefault="00CF0BF9" w:rsidP="00317866">
      <w:pPr>
        <w:tabs>
          <w:tab w:val="left" w:pos="3339"/>
        </w:tabs>
        <w:snapToGrid w:val="0"/>
        <w:ind w:left="851"/>
        <w:jc w:val="left"/>
        <w:rPr>
          <w:b/>
          <w:sz w:val="32"/>
          <w:szCs w:val="32"/>
        </w:rPr>
      </w:pPr>
    </w:p>
    <w:p w14:paraId="6DE2D34C" w14:textId="47B0D11F" w:rsidR="00CF0BF9" w:rsidRPr="00EE5165" w:rsidRDefault="00CF0BF9" w:rsidP="00317866">
      <w:pPr>
        <w:tabs>
          <w:tab w:val="left" w:pos="3339"/>
        </w:tabs>
        <w:snapToGrid w:val="0"/>
        <w:ind w:left="851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</w:t>
      </w:r>
      <w:r w:rsidR="00317866">
        <w:rPr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级</w:t>
      </w:r>
      <w:r>
        <w:rPr>
          <w:rFonts w:hint="eastAsia"/>
          <w:b/>
          <w:sz w:val="32"/>
          <w:szCs w:val="32"/>
        </w:rPr>
        <w:t xml:space="preserve">: </w:t>
      </w:r>
      <w:r w:rsidR="00317866"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 w:rsidR="00317866">
        <w:rPr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 w:rsidR="0038143F">
        <w:rPr>
          <w:b/>
          <w:sz w:val="32"/>
          <w:szCs w:val="32"/>
          <w:u w:val="single"/>
        </w:rPr>
        <w:t xml:space="preserve">    </w:t>
      </w:r>
      <w:r>
        <w:rPr>
          <w:b/>
          <w:sz w:val="32"/>
          <w:szCs w:val="32"/>
          <w:u w:val="single"/>
        </w:rPr>
        <w:t xml:space="preserve">   </w:t>
      </w:r>
      <w:r>
        <w:rPr>
          <w:rFonts w:hint="eastAsia"/>
          <w:b/>
          <w:sz w:val="32"/>
          <w:szCs w:val="32"/>
          <w:u w:val="single"/>
        </w:rPr>
        <w:t xml:space="preserve">      </w:t>
      </w:r>
      <w:r w:rsidR="000E3EB3">
        <w:rPr>
          <w:b/>
          <w:sz w:val="32"/>
          <w:szCs w:val="32"/>
          <w:u w:val="single"/>
        </w:rPr>
        <w:t xml:space="preserve">           </w:t>
      </w:r>
      <w:r>
        <w:rPr>
          <w:rFonts w:hint="eastAsia"/>
          <w:b/>
          <w:sz w:val="32"/>
          <w:szCs w:val="32"/>
          <w:u w:val="single"/>
        </w:rPr>
        <w:t xml:space="preserve"> </w:t>
      </w:r>
    </w:p>
    <w:p w14:paraId="31D10D6F" w14:textId="77777777" w:rsidR="00CF0BF9" w:rsidRDefault="00CF0BF9" w:rsidP="00317866">
      <w:pPr>
        <w:tabs>
          <w:tab w:val="left" w:pos="3348"/>
        </w:tabs>
        <w:snapToGrid w:val="0"/>
        <w:ind w:left="851"/>
        <w:jc w:val="left"/>
        <w:rPr>
          <w:b/>
          <w:sz w:val="32"/>
          <w:szCs w:val="32"/>
        </w:rPr>
      </w:pPr>
    </w:p>
    <w:p w14:paraId="3BFD3ADC" w14:textId="4F1DB224" w:rsidR="00CF0BF9" w:rsidRPr="00EE5165" w:rsidRDefault="00A17DFA" w:rsidP="00317866">
      <w:pPr>
        <w:tabs>
          <w:tab w:val="left" w:pos="3339"/>
        </w:tabs>
        <w:snapToGrid w:val="0"/>
        <w:ind w:left="851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队</w:t>
      </w:r>
      <w:r w:rsidR="00317866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长</w:t>
      </w:r>
      <w:r w:rsidR="00317866">
        <w:rPr>
          <w:rFonts w:hint="eastAsia"/>
          <w:b/>
          <w:sz w:val="32"/>
          <w:szCs w:val="32"/>
        </w:rPr>
        <w:t xml:space="preserve"> </w:t>
      </w:r>
      <w:r w:rsidR="00317866">
        <w:rPr>
          <w:b/>
          <w:sz w:val="32"/>
          <w:szCs w:val="32"/>
        </w:rPr>
        <w:t xml:space="preserve"> </w:t>
      </w:r>
      <w:r w:rsidR="00CF0BF9">
        <w:rPr>
          <w:rFonts w:hint="eastAsia"/>
          <w:b/>
          <w:sz w:val="32"/>
          <w:szCs w:val="32"/>
        </w:rPr>
        <w:t>学</w:t>
      </w:r>
      <w:r w:rsidR="00317866">
        <w:rPr>
          <w:rFonts w:hint="eastAsia"/>
          <w:b/>
          <w:sz w:val="32"/>
          <w:szCs w:val="32"/>
        </w:rPr>
        <w:t xml:space="preserve"> </w:t>
      </w:r>
      <w:r w:rsidR="00CF0BF9">
        <w:rPr>
          <w:rFonts w:hint="eastAsia"/>
          <w:b/>
          <w:sz w:val="32"/>
          <w:szCs w:val="32"/>
        </w:rPr>
        <w:t>号</w:t>
      </w:r>
      <w:r w:rsidR="00317866">
        <w:rPr>
          <w:rFonts w:hint="eastAsia"/>
          <w:b/>
          <w:sz w:val="32"/>
          <w:szCs w:val="32"/>
        </w:rPr>
        <w:t xml:space="preserve"> </w:t>
      </w:r>
      <w:r w:rsidR="00317866">
        <w:rPr>
          <w:rFonts w:hint="eastAsia"/>
          <w:b/>
          <w:sz w:val="32"/>
          <w:szCs w:val="32"/>
        </w:rPr>
        <w:t>姓</w:t>
      </w:r>
      <w:r w:rsidR="00317866">
        <w:rPr>
          <w:rFonts w:hint="eastAsia"/>
          <w:b/>
          <w:sz w:val="32"/>
          <w:szCs w:val="32"/>
        </w:rPr>
        <w:t xml:space="preserve"> </w:t>
      </w:r>
      <w:r w:rsidR="00317866">
        <w:rPr>
          <w:rFonts w:hint="eastAsia"/>
          <w:b/>
          <w:sz w:val="32"/>
          <w:szCs w:val="32"/>
        </w:rPr>
        <w:t>名</w:t>
      </w:r>
      <w:r w:rsidR="00CF0BF9">
        <w:rPr>
          <w:rFonts w:hint="eastAsia"/>
          <w:b/>
          <w:sz w:val="32"/>
          <w:szCs w:val="32"/>
        </w:rPr>
        <w:t>:</w:t>
      </w:r>
      <w:r w:rsidR="00317866">
        <w:rPr>
          <w:b/>
          <w:sz w:val="32"/>
          <w:szCs w:val="32"/>
        </w:rPr>
        <w:t xml:space="preserve">  </w:t>
      </w:r>
      <w:r w:rsidR="0038143F">
        <w:rPr>
          <w:b/>
          <w:sz w:val="32"/>
          <w:szCs w:val="32"/>
          <w:u w:val="single"/>
        </w:rPr>
        <w:t xml:space="preserve">             </w:t>
      </w:r>
      <w:r w:rsidR="00CF0BF9">
        <w:rPr>
          <w:b/>
          <w:sz w:val="32"/>
          <w:szCs w:val="32"/>
          <w:u w:val="single"/>
        </w:rPr>
        <w:t xml:space="preserve">       </w:t>
      </w:r>
      <w:r w:rsidR="000E3EB3">
        <w:rPr>
          <w:b/>
          <w:sz w:val="32"/>
          <w:szCs w:val="32"/>
          <w:u w:val="single"/>
        </w:rPr>
        <w:t xml:space="preserve"> </w:t>
      </w:r>
      <w:r w:rsidR="00CF0BF9">
        <w:rPr>
          <w:rFonts w:hint="eastAsia"/>
          <w:b/>
          <w:sz w:val="32"/>
          <w:szCs w:val="32"/>
          <w:u w:val="single"/>
        </w:rPr>
        <w:t xml:space="preserve"> </w:t>
      </w:r>
      <w:r w:rsidR="0016677B">
        <w:rPr>
          <w:b/>
          <w:sz w:val="32"/>
          <w:szCs w:val="32"/>
          <w:u w:val="single"/>
        </w:rPr>
        <w:t xml:space="preserve"> </w:t>
      </w:r>
      <w:r w:rsidR="00CF0BF9">
        <w:rPr>
          <w:rFonts w:hint="eastAsia"/>
          <w:b/>
          <w:sz w:val="32"/>
          <w:szCs w:val="32"/>
          <w:u w:val="single"/>
        </w:rPr>
        <w:t xml:space="preserve">  </w:t>
      </w:r>
    </w:p>
    <w:p w14:paraId="7CC7D419" w14:textId="77777777" w:rsidR="00CF0BF9" w:rsidRDefault="00CF0BF9" w:rsidP="00317866">
      <w:pPr>
        <w:tabs>
          <w:tab w:val="left" w:pos="3348"/>
        </w:tabs>
        <w:snapToGrid w:val="0"/>
        <w:ind w:left="851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54964AC8" w14:textId="422E487F" w:rsidR="00A17DFA" w:rsidRPr="00EE5165" w:rsidRDefault="00A17DFA" w:rsidP="00317866">
      <w:pPr>
        <w:tabs>
          <w:tab w:val="left" w:pos="3339"/>
        </w:tabs>
        <w:snapToGrid w:val="0"/>
        <w:ind w:left="851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成</w:t>
      </w:r>
      <w:r w:rsidR="00317866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 w:rsidR="00317866"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>学</w:t>
      </w:r>
      <w:r w:rsidR="00317866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号</w:t>
      </w:r>
      <w:r w:rsidR="00317866">
        <w:rPr>
          <w:rFonts w:hint="eastAsia"/>
          <w:b/>
          <w:sz w:val="32"/>
          <w:szCs w:val="32"/>
        </w:rPr>
        <w:t xml:space="preserve"> </w:t>
      </w:r>
      <w:r w:rsidR="00317866">
        <w:rPr>
          <w:rFonts w:hint="eastAsia"/>
          <w:b/>
          <w:sz w:val="32"/>
          <w:szCs w:val="32"/>
        </w:rPr>
        <w:t>姓</w:t>
      </w:r>
      <w:r w:rsidR="00317866">
        <w:rPr>
          <w:rFonts w:hint="eastAsia"/>
          <w:b/>
          <w:sz w:val="32"/>
          <w:szCs w:val="32"/>
        </w:rPr>
        <w:t xml:space="preserve"> </w:t>
      </w:r>
      <w:r w:rsidR="00317866"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>:</w:t>
      </w:r>
      <w:r w:rsidR="00317866"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  <w:u w:val="single"/>
        </w:rPr>
        <w:t xml:space="preserve">                   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24BFC3B5" w14:textId="77777777" w:rsidR="00A17DFA" w:rsidRDefault="00A17DFA" w:rsidP="00317866">
      <w:pPr>
        <w:tabs>
          <w:tab w:val="left" w:pos="3348"/>
        </w:tabs>
        <w:snapToGrid w:val="0"/>
        <w:ind w:left="851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3619BC98" w14:textId="6BAF1A47" w:rsidR="00A17DFA" w:rsidRPr="00EE5165" w:rsidRDefault="00A17DFA" w:rsidP="00317866">
      <w:pPr>
        <w:tabs>
          <w:tab w:val="left" w:pos="3339"/>
        </w:tabs>
        <w:snapToGrid w:val="0"/>
        <w:ind w:left="851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成</w:t>
      </w:r>
      <w:r w:rsidR="00317866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员</w:t>
      </w:r>
      <w:r w:rsidR="00317866">
        <w:rPr>
          <w:rFonts w:hint="eastAsia"/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>学</w:t>
      </w:r>
      <w:r w:rsidR="00317866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号</w:t>
      </w:r>
      <w:r w:rsidR="00317866">
        <w:rPr>
          <w:rFonts w:hint="eastAsia"/>
          <w:b/>
          <w:sz w:val="32"/>
          <w:szCs w:val="32"/>
        </w:rPr>
        <w:t xml:space="preserve"> </w:t>
      </w:r>
      <w:r w:rsidR="00317866">
        <w:rPr>
          <w:rFonts w:hint="eastAsia"/>
          <w:b/>
          <w:sz w:val="32"/>
          <w:szCs w:val="32"/>
        </w:rPr>
        <w:t>姓</w:t>
      </w:r>
      <w:r w:rsidR="00317866">
        <w:rPr>
          <w:rFonts w:hint="eastAsia"/>
          <w:b/>
          <w:sz w:val="32"/>
          <w:szCs w:val="32"/>
        </w:rPr>
        <w:t xml:space="preserve"> </w:t>
      </w:r>
      <w:r w:rsidR="00317866"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>:</w:t>
      </w:r>
      <w:r w:rsidR="00317866"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  <w:u w:val="single"/>
        </w:rPr>
        <w:t xml:space="preserve">                   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1464E678" w14:textId="77777777" w:rsidR="00A17DFA" w:rsidRDefault="00A17DFA" w:rsidP="00317866">
      <w:pPr>
        <w:tabs>
          <w:tab w:val="left" w:pos="3348"/>
        </w:tabs>
        <w:snapToGrid w:val="0"/>
        <w:ind w:left="851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000B0A7C" w14:textId="7BCA9E2E" w:rsidR="005A72F1" w:rsidRDefault="005A72F1" w:rsidP="00CF0BF9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27234179" w14:textId="0E93950E" w:rsidR="00317866" w:rsidRDefault="00317866" w:rsidP="00CF0BF9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4EC9E23F" w14:textId="32DC177C" w:rsidR="00317866" w:rsidRDefault="00317866" w:rsidP="00CF0BF9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407DC787" w14:textId="345C4F36" w:rsidR="00317866" w:rsidRDefault="00317866" w:rsidP="00CF0BF9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54579F96" w14:textId="40921695" w:rsidR="00317866" w:rsidRDefault="00317866" w:rsidP="00CF0BF9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5155F63B" w14:textId="77777777" w:rsidR="00317866" w:rsidRDefault="00317866" w:rsidP="00CF0BF9">
      <w:pPr>
        <w:snapToGrid w:val="0"/>
        <w:spacing w:line="480" w:lineRule="auto"/>
        <w:jc w:val="center"/>
        <w:rPr>
          <w:b/>
          <w:sz w:val="32"/>
          <w:szCs w:val="32"/>
        </w:rPr>
      </w:pPr>
    </w:p>
    <w:p w14:paraId="429DF071" w14:textId="2A34EB33" w:rsidR="00CF0BF9" w:rsidRDefault="00182F1C" w:rsidP="00182F1C">
      <w:pPr>
        <w:snapToGrid w:val="0"/>
        <w:spacing w:line="48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</w:t>
      </w:r>
      <w:r>
        <w:rPr>
          <w:b/>
          <w:sz w:val="32"/>
          <w:szCs w:val="32"/>
        </w:rPr>
        <w:t>2</w:t>
      </w:r>
      <w:r w:rsidR="00734A36">
        <w:rPr>
          <w:b/>
          <w:sz w:val="32"/>
          <w:szCs w:val="32"/>
        </w:rPr>
        <w:t xml:space="preserve"> </w:t>
      </w:r>
      <w:r w:rsidR="00CF0BF9" w:rsidRPr="00596444">
        <w:rPr>
          <w:rFonts w:hint="eastAsia"/>
          <w:b/>
          <w:sz w:val="32"/>
          <w:szCs w:val="32"/>
        </w:rPr>
        <w:t>年</w:t>
      </w:r>
      <w:r w:rsidR="009B4D67">
        <w:rPr>
          <w:b/>
          <w:sz w:val="32"/>
          <w:szCs w:val="32"/>
        </w:rPr>
        <w:t>5</w:t>
      </w:r>
      <w:r w:rsidR="00CF0BF9" w:rsidRPr="00596444">
        <w:rPr>
          <w:rFonts w:hint="eastAsia"/>
          <w:b/>
          <w:sz w:val="32"/>
          <w:szCs w:val="32"/>
        </w:rPr>
        <w:t>月</w:t>
      </w:r>
    </w:p>
    <w:p w14:paraId="401DFE23" w14:textId="77777777" w:rsidR="00CF0BF9" w:rsidRPr="00EE5165" w:rsidRDefault="00CF0BF9" w:rsidP="00CF0BF9">
      <w:pPr>
        <w:snapToGrid w:val="0"/>
        <w:spacing w:line="480" w:lineRule="auto"/>
        <w:rPr>
          <w:b/>
          <w:sz w:val="32"/>
          <w:szCs w:val="32"/>
          <w:u w:val="single"/>
        </w:rPr>
        <w:sectPr w:rsidR="00CF0BF9" w:rsidRPr="00EE5165" w:rsidSect="008E21F3">
          <w:pgSz w:w="11906" w:h="16838"/>
          <w:pgMar w:top="1440" w:right="1588" w:bottom="1440" w:left="1588" w:header="851" w:footer="992" w:gutter="0"/>
          <w:cols w:space="425"/>
          <w:docGrid w:type="lines" w:linePitch="312"/>
        </w:sectPr>
      </w:pPr>
    </w:p>
    <w:p w14:paraId="645DE14F" w14:textId="45C87232" w:rsidR="009B4D67" w:rsidRDefault="009B4D67" w:rsidP="0016677B">
      <w:pPr>
        <w:ind w:firstLineChars="98" w:firstLine="275"/>
        <w:rPr>
          <w:rFonts w:ascii="仿宋" w:eastAsia="仿宋" w:hAnsi="仿宋"/>
          <w:b/>
          <w:sz w:val="28"/>
        </w:rPr>
      </w:pPr>
      <w:r w:rsidRPr="009B4D67">
        <w:rPr>
          <w:rFonts w:ascii="仿宋" w:eastAsia="仿宋" w:hAnsi="仿宋" w:hint="eastAsia"/>
          <w:b/>
          <w:sz w:val="28"/>
        </w:rPr>
        <w:lastRenderedPageBreak/>
        <w:t>总结本次</w:t>
      </w:r>
      <w:r w:rsidR="006A28B4">
        <w:rPr>
          <w:rFonts w:ascii="仿宋" w:eastAsia="仿宋" w:hAnsi="仿宋" w:hint="eastAsia"/>
          <w:b/>
          <w:sz w:val="28"/>
        </w:rPr>
        <w:t>课程</w:t>
      </w:r>
      <w:r w:rsidRPr="009B4D67">
        <w:rPr>
          <w:rFonts w:ascii="仿宋" w:eastAsia="仿宋" w:hAnsi="仿宋" w:hint="eastAsia"/>
          <w:b/>
          <w:sz w:val="28"/>
        </w:rPr>
        <w:t>设计实现过程、技术要点、学习心得。</w:t>
      </w:r>
    </w:p>
    <w:p w14:paraId="4B9EFC43" w14:textId="3526211C" w:rsidR="000A40BD" w:rsidRDefault="0016677B" w:rsidP="0016677B">
      <w:pPr>
        <w:ind w:firstLineChars="98" w:firstLine="275"/>
        <w:rPr>
          <w:rFonts w:ascii="仿宋" w:eastAsia="仿宋" w:hAnsi="仿宋"/>
          <w:b/>
          <w:sz w:val="28"/>
        </w:rPr>
      </w:pPr>
      <w:r w:rsidRPr="007227A6">
        <w:rPr>
          <w:rFonts w:ascii="仿宋" w:eastAsia="仿宋" w:hAnsi="仿宋" w:hint="eastAsia"/>
          <w:b/>
          <w:sz w:val="28"/>
        </w:rPr>
        <w:t>1.</w:t>
      </w:r>
      <w:r w:rsidR="000A40BD">
        <w:rPr>
          <w:rFonts w:ascii="仿宋" w:eastAsia="仿宋" w:hAnsi="仿宋" w:hint="eastAsia"/>
          <w:b/>
          <w:sz w:val="28"/>
        </w:rPr>
        <w:t>概述</w:t>
      </w:r>
    </w:p>
    <w:p w14:paraId="12D110CE" w14:textId="0F1EA7D8" w:rsidR="000A40BD" w:rsidRPr="000A40BD" w:rsidRDefault="000A40BD" w:rsidP="0016677B">
      <w:pPr>
        <w:ind w:firstLineChars="98" w:firstLine="275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（需求目标、</w:t>
      </w:r>
      <w:r w:rsidR="004B2F06">
        <w:rPr>
          <w:rFonts w:ascii="仿宋" w:eastAsia="仿宋" w:hAnsi="仿宋" w:hint="eastAsia"/>
          <w:b/>
          <w:sz w:val="28"/>
        </w:rPr>
        <w:t>工作</w:t>
      </w:r>
      <w:r w:rsidR="006A28B4">
        <w:rPr>
          <w:rFonts w:ascii="仿宋" w:eastAsia="仿宋" w:hAnsi="仿宋" w:hint="eastAsia"/>
          <w:b/>
          <w:sz w:val="28"/>
        </w:rPr>
        <w:t>内容与</w:t>
      </w:r>
      <w:r>
        <w:rPr>
          <w:rFonts w:ascii="仿宋" w:eastAsia="仿宋" w:hAnsi="仿宋" w:hint="eastAsia"/>
          <w:b/>
          <w:sz w:val="28"/>
        </w:rPr>
        <w:t>流程）</w:t>
      </w:r>
    </w:p>
    <w:p w14:paraId="59AB5915" w14:textId="0432AF02" w:rsidR="0016677B" w:rsidRDefault="000A40BD" w:rsidP="0016677B">
      <w:pPr>
        <w:ind w:firstLineChars="98" w:firstLine="275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2</w:t>
      </w:r>
      <w:r>
        <w:rPr>
          <w:rFonts w:ascii="仿宋" w:eastAsia="仿宋" w:hAnsi="仿宋"/>
          <w:b/>
          <w:sz w:val="28"/>
        </w:rPr>
        <w:t>.</w:t>
      </w:r>
      <w:r>
        <w:rPr>
          <w:rFonts w:ascii="仿宋" w:eastAsia="仿宋" w:hAnsi="仿宋" w:hint="eastAsia"/>
          <w:b/>
          <w:sz w:val="28"/>
        </w:rPr>
        <w:t>专题POI服务Web</w:t>
      </w:r>
      <w:r>
        <w:rPr>
          <w:rFonts w:ascii="仿宋" w:eastAsia="仿宋" w:hAnsi="仿宋"/>
          <w:b/>
          <w:sz w:val="28"/>
        </w:rPr>
        <w:t xml:space="preserve"> </w:t>
      </w:r>
      <w:r w:rsidR="0099041E">
        <w:rPr>
          <w:rFonts w:ascii="仿宋" w:eastAsia="仿宋" w:hAnsi="仿宋" w:hint="eastAsia"/>
          <w:b/>
          <w:sz w:val="28"/>
        </w:rPr>
        <w:t>API</w:t>
      </w:r>
      <w:r>
        <w:rPr>
          <w:rFonts w:ascii="仿宋" w:eastAsia="仿宋" w:hAnsi="仿宋"/>
          <w:b/>
          <w:sz w:val="28"/>
        </w:rPr>
        <w:t xml:space="preserve"> </w:t>
      </w:r>
      <w:r>
        <w:rPr>
          <w:rFonts w:ascii="仿宋" w:eastAsia="仿宋" w:hAnsi="仿宋" w:hint="eastAsia"/>
          <w:b/>
          <w:sz w:val="28"/>
        </w:rPr>
        <w:t>设计</w:t>
      </w:r>
    </w:p>
    <w:p w14:paraId="27708DF6" w14:textId="79A1145B" w:rsidR="004B2F06" w:rsidRPr="007227A6" w:rsidRDefault="004B2F06" w:rsidP="0016677B">
      <w:pPr>
        <w:ind w:firstLineChars="98" w:firstLine="275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（API</w:t>
      </w:r>
      <w:r>
        <w:rPr>
          <w:rFonts w:ascii="仿宋" w:eastAsia="仿宋" w:hAnsi="仿宋"/>
          <w:b/>
          <w:sz w:val="28"/>
        </w:rPr>
        <w:t xml:space="preserve"> </w:t>
      </w:r>
      <w:r>
        <w:rPr>
          <w:rFonts w:ascii="仿宋" w:eastAsia="仿宋" w:hAnsi="仿宋" w:hint="eastAsia"/>
          <w:b/>
          <w:sz w:val="28"/>
        </w:rPr>
        <w:t>端点、响应及安全设计）</w:t>
      </w:r>
    </w:p>
    <w:p w14:paraId="15DC814F" w14:textId="15F96547" w:rsidR="0016677B" w:rsidRDefault="004B2F06" w:rsidP="0016677B">
      <w:pPr>
        <w:ind w:firstLineChars="98" w:firstLine="275"/>
        <w:rPr>
          <w:rFonts w:ascii="仿宋" w:eastAsia="仿宋" w:hAnsi="仿宋"/>
          <w:b/>
          <w:sz w:val="28"/>
        </w:rPr>
      </w:pPr>
      <w:r>
        <w:rPr>
          <w:rFonts w:ascii="仿宋" w:eastAsia="仿宋" w:hAnsi="仿宋"/>
          <w:b/>
          <w:sz w:val="28"/>
        </w:rPr>
        <w:t>3</w:t>
      </w:r>
      <w:r w:rsidR="0016677B" w:rsidRPr="007227A6">
        <w:rPr>
          <w:rFonts w:ascii="仿宋" w:eastAsia="仿宋" w:hAnsi="仿宋" w:hint="eastAsia"/>
          <w:b/>
          <w:sz w:val="28"/>
        </w:rPr>
        <w:t>.</w:t>
      </w:r>
      <w:r>
        <w:rPr>
          <w:rFonts w:ascii="仿宋" w:eastAsia="仿宋" w:hAnsi="仿宋" w:hint="eastAsia"/>
          <w:b/>
          <w:sz w:val="28"/>
        </w:rPr>
        <w:t>专题POI服务Web</w:t>
      </w:r>
      <w:r>
        <w:rPr>
          <w:rFonts w:ascii="仿宋" w:eastAsia="仿宋" w:hAnsi="仿宋"/>
          <w:b/>
          <w:sz w:val="28"/>
        </w:rPr>
        <w:t xml:space="preserve"> </w:t>
      </w:r>
      <w:r>
        <w:rPr>
          <w:rFonts w:ascii="仿宋" w:eastAsia="仿宋" w:hAnsi="仿宋" w:hint="eastAsia"/>
          <w:b/>
          <w:sz w:val="28"/>
        </w:rPr>
        <w:t>API</w:t>
      </w:r>
      <w:r>
        <w:rPr>
          <w:rFonts w:ascii="仿宋" w:eastAsia="仿宋" w:hAnsi="仿宋"/>
          <w:b/>
          <w:sz w:val="28"/>
        </w:rPr>
        <w:t xml:space="preserve"> </w:t>
      </w:r>
      <w:r>
        <w:rPr>
          <w:rFonts w:ascii="仿宋" w:eastAsia="仿宋" w:hAnsi="仿宋" w:hint="eastAsia"/>
          <w:b/>
          <w:sz w:val="28"/>
        </w:rPr>
        <w:t>实现</w:t>
      </w:r>
    </w:p>
    <w:p w14:paraId="52024C75" w14:textId="1AE67B19" w:rsidR="004B2F06" w:rsidRPr="007227A6" w:rsidRDefault="004B2F06" w:rsidP="0016677B">
      <w:pPr>
        <w:ind w:firstLineChars="98" w:firstLine="275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（</w:t>
      </w:r>
      <w:r w:rsidR="008B1407">
        <w:rPr>
          <w:rFonts w:ascii="仿宋" w:eastAsia="仿宋" w:hAnsi="仿宋" w:hint="eastAsia"/>
          <w:b/>
          <w:sz w:val="28"/>
        </w:rPr>
        <w:t>数据预处理、开发环境、</w:t>
      </w:r>
      <w:r>
        <w:rPr>
          <w:rFonts w:ascii="仿宋" w:eastAsia="仿宋" w:hAnsi="仿宋" w:hint="eastAsia"/>
          <w:b/>
          <w:sz w:val="28"/>
        </w:rPr>
        <w:t>工具与步骤）</w:t>
      </w:r>
    </w:p>
    <w:p w14:paraId="200BE255" w14:textId="423EF9EA" w:rsidR="0016677B" w:rsidRDefault="004B2F06" w:rsidP="0016677B">
      <w:pPr>
        <w:ind w:firstLineChars="98" w:firstLine="275"/>
        <w:rPr>
          <w:rFonts w:ascii="仿宋" w:eastAsia="仿宋" w:hAnsi="仿宋"/>
          <w:b/>
          <w:sz w:val="28"/>
        </w:rPr>
      </w:pPr>
      <w:r>
        <w:rPr>
          <w:rFonts w:ascii="仿宋" w:eastAsia="仿宋" w:hAnsi="仿宋"/>
          <w:b/>
          <w:sz w:val="28"/>
        </w:rPr>
        <w:t>4</w:t>
      </w:r>
      <w:r w:rsidR="0016677B" w:rsidRPr="007227A6">
        <w:rPr>
          <w:rFonts w:ascii="仿宋" w:eastAsia="仿宋" w:hAnsi="仿宋" w:hint="eastAsia"/>
          <w:b/>
          <w:sz w:val="28"/>
        </w:rPr>
        <w:t>.</w:t>
      </w:r>
      <w:r>
        <w:rPr>
          <w:rFonts w:ascii="仿宋" w:eastAsia="仿宋" w:hAnsi="仿宋" w:hint="eastAsia"/>
          <w:b/>
          <w:sz w:val="28"/>
        </w:rPr>
        <w:t>公众地图集</w:t>
      </w:r>
      <w:proofErr w:type="gramStart"/>
      <w:r>
        <w:rPr>
          <w:rFonts w:ascii="仿宋" w:eastAsia="仿宋" w:hAnsi="仿宋" w:hint="eastAsia"/>
          <w:b/>
          <w:sz w:val="28"/>
        </w:rPr>
        <w:t>成应用</w:t>
      </w:r>
      <w:proofErr w:type="gramEnd"/>
      <w:r>
        <w:rPr>
          <w:rFonts w:ascii="仿宋" w:eastAsia="仿宋" w:hAnsi="仿宋" w:hint="eastAsia"/>
          <w:b/>
          <w:sz w:val="28"/>
        </w:rPr>
        <w:t>设计实现</w:t>
      </w:r>
    </w:p>
    <w:p w14:paraId="05066805" w14:textId="2E2AD91D" w:rsidR="004B2F06" w:rsidRPr="007227A6" w:rsidRDefault="004B2F06" w:rsidP="0016677B">
      <w:pPr>
        <w:ind w:firstLineChars="98" w:firstLine="275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（地图选型、API集成方法）</w:t>
      </w:r>
    </w:p>
    <w:p w14:paraId="0F3C5813" w14:textId="3CD7E80E" w:rsidR="0016677B" w:rsidRDefault="004B2F06" w:rsidP="0016677B">
      <w:pPr>
        <w:ind w:firstLineChars="98" w:firstLine="275"/>
        <w:rPr>
          <w:rFonts w:ascii="仿宋" w:eastAsia="仿宋" w:hAnsi="仿宋"/>
          <w:b/>
          <w:sz w:val="28"/>
        </w:rPr>
      </w:pPr>
      <w:r>
        <w:rPr>
          <w:rFonts w:ascii="仿宋" w:eastAsia="仿宋" w:hAnsi="仿宋"/>
          <w:b/>
          <w:sz w:val="28"/>
        </w:rPr>
        <w:t>5</w:t>
      </w:r>
      <w:r w:rsidR="0016677B" w:rsidRPr="007227A6">
        <w:rPr>
          <w:rFonts w:ascii="仿宋" w:eastAsia="仿宋" w:hAnsi="仿宋" w:hint="eastAsia"/>
          <w:b/>
          <w:sz w:val="28"/>
        </w:rPr>
        <w:t>.</w:t>
      </w:r>
      <w:r>
        <w:rPr>
          <w:rFonts w:ascii="仿宋" w:eastAsia="仿宋" w:hAnsi="仿宋" w:hint="eastAsia"/>
          <w:b/>
          <w:sz w:val="28"/>
        </w:rPr>
        <w:t>课程心得、</w:t>
      </w:r>
      <w:r w:rsidR="0099041E">
        <w:rPr>
          <w:rFonts w:ascii="仿宋" w:eastAsia="仿宋" w:hAnsi="仿宋" w:hint="eastAsia"/>
          <w:b/>
          <w:sz w:val="28"/>
        </w:rPr>
        <w:t>体会</w:t>
      </w:r>
      <w:r>
        <w:rPr>
          <w:rFonts w:ascii="仿宋" w:eastAsia="仿宋" w:hAnsi="仿宋" w:hint="eastAsia"/>
          <w:b/>
          <w:sz w:val="28"/>
        </w:rPr>
        <w:t>与意见建议</w:t>
      </w:r>
    </w:p>
    <w:p w14:paraId="41EE359B" w14:textId="6BC898AD" w:rsidR="004B2F06" w:rsidRPr="007227A6" w:rsidRDefault="004B2F06" w:rsidP="0016677B">
      <w:pPr>
        <w:ind w:firstLineChars="98" w:firstLine="275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（</w:t>
      </w:r>
      <w:r w:rsidR="008B1407">
        <w:rPr>
          <w:rFonts w:ascii="仿宋" w:eastAsia="仿宋" w:hAnsi="仿宋" w:hint="eastAsia"/>
          <w:b/>
          <w:sz w:val="28"/>
        </w:rPr>
        <w:t>课程</w:t>
      </w:r>
      <w:r w:rsidR="0043360A">
        <w:rPr>
          <w:rFonts w:ascii="仿宋" w:eastAsia="仿宋" w:hAnsi="仿宋" w:hint="eastAsia"/>
          <w:b/>
          <w:sz w:val="28"/>
        </w:rPr>
        <w:t>理论与实践</w:t>
      </w:r>
      <w:r>
        <w:rPr>
          <w:rFonts w:ascii="仿宋" w:eastAsia="仿宋" w:hAnsi="仿宋" w:hint="eastAsia"/>
          <w:b/>
          <w:sz w:val="28"/>
        </w:rPr>
        <w:t>学习心得体会、较大的问题与解决、意见与建议）</w:t>
      </w:r>
    </w:p>
    <w:p w14:paraId="190B7732" w14:textId="3AF642E4" w:rsidR="0016677B" w:rsidRPr="004B2F06" w:rsidRDefault="0016677B" w:rsidP="0016677B">
      <w:pPr>
        <w:ind w:firstLineChars="98" w:firstLine="274"/>
        <w:rPr>
          <w:rFonts w:ascii="仿宋" w:eastAsia="仿宋" w:hAnsi="仿宋"/>
          <w:sz w:val="28"/>
        </w:rPr>
      </w:pPr>
    </w:p>
    <w:p w14:paraId="364E75CF" w14:textId="77777777" w:rsidR="0016677B" w:rsidRDefault="0016677B">
      <w:pPr>
        <w:widowControl/>
        <w:jc w:val="left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br w:type="page"/>
      </w:r>
    </w:p>
    <w:p w14:paraId="7B0A57F1" w14:textId="50D84A97" w:rsidR="000556DC" w:rsidRPr="00182F1C" w:rsidRDefault="00182F1C" w:rsidP="000556DC">
      <w:pPr>
        <w:ind w:firstLineChars="98" w:firstLine="295"/>
        <w:rPr>
          <w:b/>
          <w:bCs/>
          <w:sz w:val="30"/>
          <w:szCs w:val="30"/>
        </w:rPr>
      </w:pPr>
      <w:r w:rsidRPr="00182F1C">
        <w:rPr>
          <w:rFonts w:hint="eastAsia"/>
          <w:b/>
          <w:bCs/>
          <w:sz w:val="30"/>
          <w:szCs w:val="30"/>
        </w:rPr>
        <w:lastRenderedPageBreak/>
        <w:t>课程设计</w:t>
      </w:r>
      <w:r w:rsidR="00DF0B3F">
        <w:rPr>
          <w:rFonts w:hint="eastAsia"/>
          <w:b/>
          <w:bCs/>
          <w:sz w:val="30"/>
          <w:szCs w:val="30"/>
        </w:rPr>
        <w:t>成绩</w:t>
      </w:r>
      <w:r w:rsidR="000556DC" w:rsidRPr="00182F1C">
        <w:rPr>
          <w:rFonts w:hint="eastAsia"/>
          <w:b/>
          <w:bCs/>
          <w:sz w:val="30"/>
          <w:szCs w:val="30"/>
        </w:rPr>
        <w:t>：</w:t>
      </w:r>
    </w:p>
    <w:tbl>
      <w:tblPr>
        <w:tblW w:w="81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5569"/>
      </w:tblGrid>
      <w:tr w:rsidR="000556DC" w:rsidRPr="00182F1C" w14:paraId="781DFB0F" w14:textId="77777777" w:rsidTr="00182F1C">
        <w:trPr>
          <w:trHeight w:val="2480"/>
          <w:jc w:val="center"/>
        </w:trPr>
        <w:tc>
          <w:tcPr>
            <w:tcW w:w="8116" w:type="dxa"/>
            <w:gridSpan w:val="2"/>
          </w:tcPr>
          <w:p w14:paraId="56DCBF45" w14:textId="1844D9BA" w:rsidR="000556DC" w:rsidRPr="00182F1C" w:rsidRDefault="00DF0B3F" w:rsidP="008E21F3">
            <w:pPr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评语：</w:t>
            </w:r>
          </w:p>
          <w:p w14:paraId="6DA2AAAE" w14:textId="77777777" w:rsidR="000556DC" w:rsidRPr="00182F1C" w:rsidRDefault="000556DC" w:rsidP="008E21F3">
            <w:pPr>
              <w:rPr>
                <w:b/>
                <w:bCs/>
                <w:sz w:val="30"/>
                <w:szCs w:val="30"/>
              </w:rPr>
            </w:pPr>
          </w:p>
          <w:p w14:paraId="147AD5A4" w14:textId="77777777" w:rsidR="000556DC" w:rsidRPr="00182F1C" w:rsidRDefault="000556DC" w:rsidP="008E21F3">
            <w:pPr>
              <w:rPr>
                <w:b/>
                <w:bCs/>
                <w:sz w:val="30"/>
                <w:szCs w:val="30"/>
              </w:rPr>
            </w:pPr>
          </w:p>
          <w:p w14:paraId="4762B4F1" w14:textId="77777777" w:rsidR="00182F1C" w:rsidRPr="00182F1C" w:rsidRDefault="00182F1C" w:rsidP="008E21F3">
            <w:pPr>
              <w:rPr>
                <w:b/>
                <w:bCs/>
                <w:sz w:val="30"/>
                <w:szCs w:val="30"/>
              </w:rPr>
            </w:pPr>
          </w:p>
          <w:p w14:paraId="30C45C84" w14:textId="77777777" w:rsidR="000556DC" w:rsidRPr="00182F1C" w:rsidRDefault="000556DC" w:rsidP="008E21F3">
            <w:pPr>
              <w:rPr>
                <w:b/>
                <w:bCs/>
                <w:sz w:val="30"/>
                <w:szCs w:val="30"/>
              </w:rPr>
            </w:pPr>
          </w:p>
        </w:tc>
      </w:tr>
      <w:tr w:rsidR="00182F1C" w:rsidRPr="00182F1C" w14:paraId="5354C5DF" w14:textId="77777777" w:rsidTr="0005482E">
        <w:trPr>
          <w:trHeight w:val="624"/>
          <w:jc w:val="center"/>
        </w:trPr>
        <w:tc>
          <w:tcPr>
            <w:tcW w:w="2547" w:type="dxa"/>
          </w:tcPr>
          <w:p w14:paraId="313556C0" w14:textId="246185A5" w:rsidR="00182F1C" w:rsidRPr="00182F1C" w:rsidRDefault="00182F1C" w:rsidP="008E21F3">
            <w:pPr>
              <w:rPr>
                <w:b/>
                <w:bCs/>
                <w:sz w:val="30"/>
                <w:szCs w:val="30"/>
              </w:rPr>
            </w:pPr>
            <w:r w:rsidRPr="00182F1C">
              <w:rPr>
                <w:rFonts w:hint="eastAsia"/>
                <w:b/>
                <w:bCs/>
                <w:sz w:val="30"/>
                <w:szCs w:val="30"/>
              </w:rPr>
              <w:t>得分</w:t>
            </w:r>
            <w:r w:rsidR="00DF0B3F">
              <w:rPr>
                <w:rFonts w:hint="eastAsia"/>
                <w:b/>
                <w:bCs/>
                <w:sz w:val="30"/>
                <w:szCs w:val="30"/>
              </w:rPr>
              <w:t>：</w:t>
            </w:r>
          </w:p>
        </w:tc>
        <w:tc>
          <w:tcPr>
            <w:tcW w:w="5569" w:type="dxa"/>
          </w:tcPr>
          <w:p w14:paraId="664DD798" w14:textId="77777777" w:rsidR="00182F1C" w:rsidRPr="00182F1C" w:rsidRDefault="00182F1C" w:rsidP="000556DC">
            <w:pPr>
              <w:ind w:firstLineChars="147" w:firstLine="443"/>
              <w:rPr>
                <w:b/>
                <w:bCs/>
                <w:sz w:val="30"/>
                <w:szCs w:val="30"/>
              </w:rPr>
            </w:pPr>
          </w:p>
        </w:tc>
      </w:tr>
    </w:tbl>
    <w:p w14:paraId="7637EC2D" w14:textId="77777777" w:rsidR="00182F1C" w:rsidRDefault="00182F1C" w:rsidP="00331CFC">
      <w:pPr>
        <w:jc w:val="left"/>
        <w:rPr>
          <w:b/>
          <w:bCs/>
          <w:sz w:val="30"/>
          <w:szCs w:val="30"/>
        </w:rPr>
      </w:pPr>
    </w:p>
    <w:sectPr w:rsidR="00182F1C" w:rsidSect="00F832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5854D" w14:textId="77777777" w:rsidR="000926C5" w:rsidRDefault="000926C5" w:rsidP="00A2145D">
      <w:r>
        <w:separator/>
      </w:r>
    </w:p>
  </w:endnote>
  <w:endnote w:type="continuationSeparator" w:id="0">
    <w:p w14:paraId="6E9BEB1E" w14:textId="77777777" w:rsidR="000926C5" w:rsidRDefault="000926C5" w:rsidP="00A21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A8AFE" w14:textId="77777777" w:rsidR="000926C5" w:rsidRDefault="000926C5" w:rsidP="00A2145D">
      <w:r>
        <w:separator/>
      </w:r>
    </w:p>
  </w:footnote>
  <w:footnote w:type="continuationSeparator" w:id="0">
    <w:p w14:paraId="28720C16" w14:textId="77777777" w:rsidR="000926C5" w:rsidRDefault="000926C5" w:rsidP="00A21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multilevel"/>
    <w:tmpl w:val="0000000C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420"/>
      </w:pPr>
    </w:lvl>
    <w:lvl w:ilvl="2">
      <w:start w:val="1"/>
      <w:numFmt w:val="lowerRoman"/>
      <w:lvlText w:val="%3."/>
      <w:lvlJc w:val="righ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lowerLetter"/>
      <w:lvlText w:val="%5)"/>
      <w:lvlJc w:val="left"/>
      <w:pPr>
        <w:tabs>
          <w:tab w:val="num" w:pos="2700"/>
        </w:tabs>
        <w:ind w:left="2700" w:hanging="42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lowerLetter"/>
      <w:lvlText w:val="%8)"/>
      <w:lvlJc w:val="left"/>
      <w:pPr>
        <w:tabs>
          <w:tab w:val="num" w:pos="3960"/>
        </w:tabs>
        <w:ind w:left="3960" w:hanging="420"/>
      </w:pPr>
    </w:lvl>
    <w:lvl w:ilvl="8">
      <w:start w:val="1"/>
      <w:numFmt w:val="lowerRoman"/>
      <w:lvlText w:val="%9."/>
      <w:lvlJc w:val="right"/>
      <w:pPr>
        <w:tabs>
          <w:tab w:val="num" w:pos="4380"/>
        </w:tabs>
        <w:ind w:left="4380" w:hanging="420"/>
      </w:pPr>
    </w:lvl>
  </w:abstractNum>
  <w:abstractNum w:abstractNumId="1" w15:restartNumberingAfterBreak="0">
    <w:nsid w:val="0000000D"/>
    <w:multiLevelType w:val="multilevel"/>
    <w:tmpl w:val="0000000D"/>
    <w:lvl w:ilvl="0">
      <w:start w:val="2"/>
      <w:numFmt w:val="decimal"/>
      <w:lvlText w:val="%1）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" w15:restartNumberingAfterBreak="0">
    <w:nsid w:val="1171408B"/>
    <w:multiLevelType w:val="hybridMultilevel"/>
    <w:tmpl w:val="2C00688C"/>
    <w:lvl w:ilvl="0" w:tplc="4A724E9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DD964FF0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33D6F184">
      <w:start w:val="1"/>
      <w:numFmt w:val="decimal"/>
      <w:lvlText w:val="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48F7819"/>
    <w:multiLevelType w:val="hybridMultilevel"/>
    <w:tmpl w:val="5F9E9ACA"/>
    <w:lvl w:ilvl="0" w:tplc="AD60B04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  <w:lang w:val="en-US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lang w:val="en-US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69E1B45"/>
    <w:multiLevelType w:val="hybridMultilevel"/>
    <w:tmpl w:val="AE70987C"/>
    <w:lvl w:ilvl="0" w:tplc="33D6F184">
      <w:start w:val="1"/>
      <w:numFmt w:val="decimal"/>
      <w:lvlText w:val="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6B4DD1"/>
    <w:multiLevelType w:val="hybridMultilevel"/>
    <w:tmpl w:val="1130E28E"/>
    <w:lvl w:ilvl="0" w:tplc="AD60B04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  <w:lang w:val="en-US"/>
      </w:rPr>
    </w:lvl>
    <w:lvl w:ilvl="1" w:tplc="04090009">
      <w:start w:val="1"/>
      <w:numFmt w:val="bullet"/>
      <w:lvlText w:val="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lang w:val="en-US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2CB6BDB"/>
    <w:multiLevelType w:val="hybridMultilevel"/>
    <w:tmpl w:val="0694CC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F32F6C"/>
    <w:multiLevelType w:val="hybridMultilevel"/>
    <w:tmpl w:val="9ADEE1DE"/>
    <w:lvl w:ilvl="0" w:tplc="6104647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943E7572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327A"/>
    <w:rsid w:val="00032F2D"/>
    <w:rsid w:val="000437AE"/>
    <w:rsid w:val="000556DC"/>
    <w:rsid w:val="00074444"/>
    <w:rsid w:val="0007676F"/>
    <w:rsid w:val="00082F6B"/>
    <w:rsid w:val="00091985"/>
    <w:rsid w:val="000926C5"/>
    <w:rsid w:val="000941C7"/>
    <w:rsid w:val="00096E84"/>
    <w:rsid w:val="0009765B"/>
    <w:rsid w:val="000A3C79"/>
    <w:rsid w:val="000A40BD"/>
    <w:rsid w:val="000B0D1B"/>
    <w:rsid w:val="000B3B43"/>
    <w:rsid w:val="000B656B"/>
    <w:rsid w:val="000E3EB3"/>
    <w:rsid w:val="000E5F67"/>
    <w:rsid w:val="001067D5"/>
    <w:rsid w:val="0016677B"/>
    <w:rsid w:val="00172A27"/>
    <w:rsid w:val="00182F1C"/>
    <w:rsid w:val="001C453D"/>
    <w:rsid w:val="0020404F"/>
    <w:rsid w:val="00211FF5"/>
    <w:rsid w:val="0021530C"/>
    <w:rsid w:val="002271D0"/>
    <w:rsid w:val="002375B4"/>
    <w:rsid w:val="00240E76"/>
    <w:rsid w:val="00257F31"/>
    <w:rsid w:val="00272C87"/>
    <w:rsid w:val="00282C98"/>
    <w:rsid w:val="002A1559"/>
    <w:rsid w:val="002A4965"/>
    <w:rsid w:val="002B2A6F"/>
    <w:rsid w:val="002B6F80"/>
    <w:rsid w:val="002C112A"/>
    <w:rsid w:val="002C1ADB"/>
    <w:rsid w:val="002E73B5"/>
    <w:rsid w:val="002F16F0"/>
    <w:rsid w:val="002F379F"/>
    <w:rsid w:val="00304242"/>
    <w:rsid w:val="00317866"/>
    <w:rsid w:val="0032479D"/>
    <w:rsid w:val="00331CFC"/>
    <w:rsid w:val="00335F6E"/>
    <w:rsid w:val="00354D4C"/>
    <w:rsid w:val="0037590D"/>
    <w:rsid w:val="0038143F"/>
    <w:rsid w:val="00383D65"/>
    <w:rsid w:val="003845BE"/>
    <w:rsid w:val="0039441A"/>
    <w:rsid w:val="003A0AA7"/>
    <w:rsid w:val="003C4748"/>
    <w:rsid w:val="003D3635"/>
    <w:rsid w:val="003F327B"/>
    <w:rsid w:val="003F6C22"/>
    <w:rsid w:val="0043360A"/>
    <w:rsid w:val="00442159"/>
    <w:rsid w:val="00467F18"/>
    <w:rsid w:val="004B2F06"/>
    <w:rsid w:val="004B63C3"/>
    <w:rsid w:val="004B6D52"/>
    <w:rsid w:val="004C63F5"/>
    <w:rsid w:val="004E6D44"/>
    <w:rsid w:val="005274FD"/>
    <w:rsid w:val="00564F49"/>
    <w:rsid w:val="00575F64"/>
    <w:rsid w:val="00587761"/>
    <w:rsid w:val="005A72F1"/>
    <w:rsid w:val="005B145C"/>
    <w:rsid w:val="005D2F0E"/>
    <w:rsid w:val="005D36B2"/>
    <w:rsid w:val="00603C50"/>
    <w:rsid w:val="00617BDB"/>
    <w:rsid w:val="00624415"/>
    <w:rsid w:val="00630B17"/>
    <w:rsid w:val="00667A87"/>
    <w:rsid w:val="006A28B4"/>
    <w:rsid w:val="006A6064"/>
    <w:rsid w:val="006C2537"/>
    <w:rsid w:val="006D67B8"/>
    <w:rsid w:val="006E1136"/>
    <w:rsid w:val="006F32FE"/>
    <w:rsid w:val="007015A9"/>
    <w:rsid w:val="00714A05"/>
    <w:rsid w:val="007227A6"/>
    <w:rsid w:val="00734A36"/>
    <w:rsid w:val="00745D32"/>
    <w:rsid w:val="007D14B7"/>
    <w:rsid w:val="007D5A69"/>
    <w:rsid w:val="007E4A5E"/>
    <w:rsid w:val="00810B7F"/>
    <w:rsid w:val="0082616A"/>
    <w:rsid w:val="00873F29"/>
    <w:rsid w:val="008810A2"/>
    <w:rsid w:val="008A3FF3"/>
    <w:rsid w:val="008B1407"/>
    <w:rsid w:val="008C4205"/>
    <w:rsid w:val="008D642F"/>
    <w:rsid w:val="008E21F3"/>
    <w:rsid w:val="009262FF"/>
    <w:rsid w:val="00955AF2"/>
    <w:rsid w:val="00956D37"/>
    <w:rsid w:val="00975C8D"/>
    <w:rsid w:val="0098203C"/>
    <w:rsid w:val="00982492"/>
    <w:rsid w:val="00982886"/>
    <w:rsid w:val="0099041E"/>
    <w:rsid w:val="009944C3"/>
    <w:rsid w:val="009B4D67"/>
    <w:rsid w:val="009D0EDA"/>
    <w:rsid w:val="009F6AA1"/>
    <w:rsid w:val="00A17DFA"/>
    <w:rsid w:val="00A2145D"/>
    <w:rsid w:val="00A34831"/>
    <w:rsid w:val="00A464D3"/>
    <w:rsid w:val="00A64867"/>
    <w:rsid w:val="00A8632A"/>
    <w:rsid w:val="00AA44F1"/>
    <w:rsid w:val="00AC3610"/>
    <w:rsid w:val="00AF1576"/>
    <w:rsid w:val="00B04505"/>
    <w:rsid w:val="00B14AF3"/>
    <w:rsid w:val="00B536AE"/>
    <w:rsid w:val="00B62DF3"/>
    <w:rsid w:val="00B652FC"/>
    <w:rsid w:val="00B90322"/>
    <w:rsid w:val="00BA4933"/>
    <w:rsid w:val="00BB5D9F"/>
    <w:rsid w:val="00BD3D4C"/>
    <w:rsid w:val="00BE3043"/>
    <w:rsid w:val="00C201FB"/>
    <w:rsid w:val="00C20E42"/>
    <w:rsid w:val="00C77047"/>
    <w:rsid w:val="00CB532B"/>
    <w:rsid w:val="00CF0BF9"/>
    <w:rsid w:val="00D0595B"/>
    <w:rsid w:val="00D12A3F"/>
    <w:rsid w:val="00D14FE7"/>
    <w:rsid w:val="00D25EA7"/>
    <w:rsid w:val="00D2607B"/>
    <w:rsid w:val="00D33784"/>
    <w:rsid w:val="00D41A03"/>
    <w:rsid w:val="00D82542"/>
    <w:rsid w:val="00DF0B3F"/>
    <w:rsid w:val="00E34882"/>
    <w:rsid w:val="00E3651F"/>
    <w:rsid w:val="00E40059"/>
    <w:rsid w:val="00E90090"/>
    <w:rsid w:val="00EA2EC6"/>
    <w:rsid w:val="00EB2184"/>
    <w:rsid w:val="00EB427E"/>
    <w:rsid w:val="00EB6AC1"/>
    <w:rsid w:val="00EC4A49"/>
    <w:rsid w:val="00EE6D07"/>
    <w:rsid w:val="00F019ED"/>
    <w:rsid w:val="00F04231"/>
    <w:rsid w:val="00F17099"/>
    <w:rsid w:val="00F24BD5"/>
    <w:rsid w:val="00F4583D"/>
    <w:rsid w:val="00F53A3E"/>
    <w:rsid w:val="00F83276"/>
    <w:rsid w:val="00FA4D8C"/>
    <w:rsid w:val="00FB5732"/>
    <w:rsid w:val="00FC170E"/>
    <w:rsid w:val="00FC62BF"/>
    <w:rsid w:val="00FC6F15"/>
    <w:rsid w:val="00FD639C"/>
    <w:rsid w:val="00FD6B01"/>
    <w:rsid w:val="00FE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453312"/>
  <w15:docId w15:val="{1D39178B-4C1B-47FC-8D36-DC6EF0681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8327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214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2145D"/>
    <w:rPr>
      <w:kern w:val="2"/>
      <w:sz w:val="18"/>
      <w:szCs w:val="18"/>
    </w:rPr>
  </w:style>
  <w:style w:type="paragraph" w:styleId="a5">
    <w:name w:val="footer"/>
    <w:basedOn w:val="a"/>
    <w:link w:val="a6"/>
    <w:rsid w:val="00A214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2145D"/>
    <w:rPr>
      <w:kern w:val="2"/>
      <w:sz w:val="18"/>
      <w:szCs w:val="18"/>
    </w:rPr>
  </w:style>
  <w:style w:type="paragraph" w:styleId="a7">
    <w:name w:val="Balloon Text"/>
    <w:basedOn w:val="a"/>
    <w:link w:val="a8"/>
    <w:rsid w:val="007D5A69"/>
    <w:rPr>
      <w:sz w:val="18"/>
      <w:szCs w:val="18"/>
    </w:rPr>
  </w:style>
  <w:style w:type="character" w:customStyle="1" w:styleId="a8">
    <w:name w:val="批注框文本 字符"/>
    <w:basedOn w:val="a0"/>
    <w:link w:val="a7"/>
    <w:rsid w:val="007D5A69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7D5A69"/>
    <w:pPr>
      <w:ind w:firstLineChars="200" w:firstLine="420"/>
    </w:pPr>
  </w:style>
  <w:style w:type="paragraph" w:styleId="aa">
    <w:name w:val="Document Map"/>
    <w:basedOn w:val="a"/>
    <w:link w:val="ab"/>
    <w:rsid w:val="00EB6AC1"/>
    <w:rPr>
      <w:rFonts w:ascii="宋体"/>
      <w:sz w:val="18"/>
      <w:szCs w:val="18"/>
    </w:rPr>
  </w:style>
  <w:style w:type="character" w:customStyle="1" w:styleId="ab">
    <w:name w:val="文档结构图 字符"/>
    <w:basedOn w:val="a0"/>
    <w:link w:val="aa"/>
    <w:rsid w:val="00EB6AC1"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2013&#32423;&#25668;&#24433;&#27979;&#37327;&#21407;&#29702;&#32508;&#21512;&#23454;&#20064;&#25104;&#26524;&#19978;&#20132;\Normal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9D31A-D744-495C-AE5A-1177D582C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49</TotalTime>
  <Pages>3</Pages>
  <Words>71</Words>
  <Characters>406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wtusm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4D产品生产综合实习</dc:title>
  <dc:subject/>
  <dc:creator>ded</dc:creator>
  <cp:keywords/>
  <dc:description/>
  <cp:lastModifiedBy>mobilelab</cp:lastModifiedBy>
  <cp:revision>13</cp:revision>
  <cp:lastPrinted>1899-12-31T16:00:00Z</cp:lastPrinted>
  <dcterms:created xsi:type="dcterms:W3CDTF">2023-05-02T12:35:00Z</dcterms:created>
  <dcterms:modified xsi:type="dcterms:W3CDTF">2026-04-24T13:24:00Z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2052-6.6.0.2855</vt:lpwstr>
  </property>
</Properties>
</file>